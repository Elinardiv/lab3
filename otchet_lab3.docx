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НАУКИ И ВЫСШЕГО ОБРАЗОВАНИЯ РФ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«ЮЖНО-РОССИЙСКИЙ ГОСУДАРСТВЕННЫЙ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ПОЛИТЕХНИЧЕСКИЙ УНИВЕРСИТЕТ (НПИ) 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имени М.И. ПЛАТОВА»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firstLine="708" w:start="2124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ФАКУЛЬТЕТ                     ФИТУ        </w:t>
      </w:r>
    </w:p>
    <w:p>
      <w:pPr>
        <w:pStyle w:val="Normal"/>
        <w:ind w:firstLine="708" w:start="2124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КАФЕДРА            </w:t>
        <w:tab/>
        <w:t>      ПОВТ      </w:t>
      </w:r>
    </w:p>
    <w:p>
      <w:pPr>
        <w:pStyle w:val="Normal"/>
        <w:ind w:firstLine="708" w:start="2124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НАПРАВЛЕНИЕ </w:t>
        <w:tab/>
        <w:t xml:space="preserve">      02.03.03  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ОТЧЕТ </w:t>
        <w:br/>
        <w:t>ПО ЛАБОРАТОРНОЙ РАБОТЕ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 дисциплине: «Структуры данных»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Выполнил: Никитин Савелий Сергеевич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«___» __________ _____ г.________________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Новочеркасск 2026 г.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 3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Задание:</w:t>
      </w:r>
      <w:r>
        <w:rPr>
          <w:rFonts w:cs="Times New Roman" w:ascii="Times New Roman" w:hAnsi="Times New Roman"/>
          <w:bCs/>
          <w:sz w:val="28"/>
          <w:szCs w:val="28"/>
        </w:rPr>
        <w:t xml:space="preserve"> Расположенную вертикально прямоугольную бумажную ленточку с закрепленным нижним концом стали складывать следующим образом: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- на первом шаге ее согнули пополам так, что верхняя половина легла на нижнюю либо спереди (П - сгибание) либо сзади (З сгибание),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- на последующих n-1 шагах выполняли аналогичное действие с получающейся на предыдущем шаге согнутой ленточкой, как с единым целым.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Затем ленточку развернули , приведя ее в исходное состояние. На ней остались сгибы - ребра от перегибов, причем некоторые из ребер оказались направленными выпуклостью к нам (К - ребра), а некоторые - от нас (О -ребра). Ребра пронумеровали сверху вниз числами от 1 до 2n-1.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А. Составить программу, запрашивающую строку символов из прописных букв "П" и "З", определяющую последовательность типов сгибаний, - номер ребра, и сообщающую тип этого ребра, получившийся после заданной последовательности сгибаний.</w:t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Б. Составить программу, запрашивающую строку символов из прописных букв "О" и "К", где нахождение на i-том месте символа "О" или "К" определяет тип ребра на расправленной полоске, и выдающую строку из прописных "П" и "З", определяющих последовательность типов сгибаний, посредством которых получена ленточка с исходной последовательностью ребер. Если такой строки не существует, сообщить об этом.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Идея: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Часть А:</w:t>
      </w:r>
      <w:r>
        <w:rPr>
          <w:rFonts w:cs="Times New Roman" w:ascii="Times New Roman" w:hAnsi="Times New Roman"/>
          <w:sz w:val="28"/>
          <w:szCs w:val="28"/>
        </w:rPr>
        <w:br/>
        <w:t>Моделируем процесс сгибания - на каждом шаге новая последовательность рёбер = старая + новое ребро + инверсия старой.</w:t>
      </w:r>
    </w:p>
    <w:p>
      <w:pPr>
        <w:pStyle w:val="BodyText"/>
        <w:spacing w:lineRule="auto" w:line="278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Часть Б:</w:t>
      </w:r>
      <w:r>
        <w:rPr>
          <w:rFonts w:cs="Times New Roman" w:ascii="Times New Roman" w:hAnsi="Times New Roman"/>
          <w:sz w:val="28"/>
          <w:szCs w:val="28"/>
        </w:rPr>
        <w:br/>
        <w:t xml:space="preserve">Идём от конца к началу - последний сгиб даёт ребро </w:t>
      </w:r>
      <w:r>
        <w:rPr>
          <w:rFonts w:cs="Times New Roman" w:ascii="Times New Roman" w:hAnsi="Times New Roman"/>
          <w:sz w:val="28"/>
          <w:szCs w:val="28"/>
          <w:lang w:val="ru-RU"/>
        </w:rPr>
        <w:t>посередине</w:t>
      </w:r>
      <w:r>
        <w:rPr>
          <w:rFonts w:cs="Times New Roman" w:ascii="Times New Roman" w:hAnsi="Times New Roman"/>
          <w:sz w:val="28"/>
          <w:szCs w:val="28"/>
        </w:rPr>
        <w:t>, правая половина должна быть инверсией левой. Рекурсивно повторяем для левой половины.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Листинг: </w:t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  <w:lang w:val="en-US"/>
        </w:rPr>
        <w:t>#include &lt;iostream&gt;</w:t>
        <w:br/>
        <w:t>#include &lt;windows.h&gt;</w:t>
        <w:br/>
        <w:br/>
        <w:t>using namespace std;</w:t>
        <w:br/>
        <w:br/>
        <w:t>char* vvodStroki() {</w:t>
        <w:br/>
        <w:t xml:space="preserve">    char* str = new char[1];</w:t>
        <w:br/>
        <w:t xml:space="preserve">    int dlina = 0;</w:t>
        <w:br/>
        <w:t xml:space="preserve">    int razmer = 1;</w:t>
        <w:br/>
        <w:br/>
        <w:t xml:space="preserve">    char ch;</w:t>
        <w:br/>
        <w:t xml:space="preserve">    while (cin.get(ch) &amp;&amp; ch != '\n') {</w:t>
        <w:br/>
        <w:t xml:space="preserve">        if (dlina + 1 &gt;= razmer) {</w:t>
        <w:br/>
        <w:t xml:space="preserve">            razmer *= 2;</w:t>
        <w:br/>
        <w:t xml:space="preserve">            char* novayaStr = new char[razmer];</w:t>
        <w:br/>
        <w:t xml:space="preserve">            for (int i = 0; i &lt; dlina; i++) novayaStr[i] = str[i];</w:t>
        <w:br/>
        <w:t xml:space="preserve">            delete[] str;</w:t>
        <w:br/>
        <w:t xml:space="preserve">            str = novayaStr;</w:t>
        <w:br/>
        <w:t xml:space="preserve">        }</w:t>
        <w:br/>
        <w:t xml:space="preserve">        str[dlina++] = ch;</w:t>
        <w:br/>
        <w:t xml:space="preserve">    }</w:t>
        <w:br/>
        <w:t xml:space="preserve">    str[dlina] = '\0';</w:t>
        <w:br/>
        <w:t xml:space="preserve">    return str;</w:t>
        <w:br/>
        <w:t>}</w:t>
        <w:br/>
        <w:br/>
        <w:t>void zadanieA() {</w:t>
        <w:br/>
        <w:t xml:space="preserve">    cout &lt;&lt; "\n--- Способ А ---" &lt;&lt; endl;</w:t>
        <w:br/>
        <w:t xml:space="preserve">    cout &lt;&lt; "Введите строку сгибаний (P/Z): ";</w:t>
        <w:br/>
        <w:t xml:space="preserve">    cin.ignore();</w:t>
        <w:br/>
        <w:t xml:space="preserve">    char* str = vvodStroki();</w:t>
        <w:br/>
        <w:br/>
        <w:t xml:space="preserve">    cout &lt;&lt; "Введите номер ребра: ";</w:t>
        <w:br/>
        <w:t xml:space="preserve">    int nomer;</w:t>
        <w:br/>
        <w:t xml:space="preserve">    cin &gt;&gt; nomer;</w:t>
        <w:br/>
        <w:br/>
        <w:t xml:space="preserve">    int razmerRebra = 1;</w:t>
        <w:br/>
        <w:t xml:space="preserve">    char* rebra = new char[razmerRebra];</w:t>
        <w:br/>
        <w:br/>
        <w:t xml:space="preserve">    if (str[0] == 'P') rebra[0] = 'K';</w:t>
        <w:br/>
        <w:t xml:space="preserve">    else rebra[0] = 'O';</w:t>
        <w:br/>
        <w:br/>
        <w:t xml:space="preserve">    for (int i = 1; str[i] != '\0'; i++) {</w:t>
        <w:br/>
        <w:t xml:space="preserve">        int noviyRazmer = razmerRebra * 2 + 1;</w:t>
        <w:br/>
        <w:t xml:space="preserve">        char* novieRebra = new char[noviyRazmer];</w:t>
        <w:br/>
        <w:br/>
        <w:t xml:space="preserve">        // Копируем левую</w:t>
        <w:br/>
        <w:t xml:space="preserve">        for (int j = 0; j &lt; razmerRebra; j++) {</w:t>
        <w:br/>
        <w:t xml:space="preserve">            novieRebra[j] = rebra[j];</w:t>
        <w:br/>
        <w:t xml:space="preserve">        }</w:t>
        <w:br/>
        <w:br/>
        <w:t xml:space="preserve">        if (str[i] == 'P') novieRebra[razmerRebra] = 'K';</w:t>
        <w:br/>
        <w:t xml:space="preserve">        else novieRebra[razmerRebra] = 'O';</w:t>
        <w:br/>
        <w:br/>
        <w:t xml:space="preserve">        // инвертированная правая</w:t>
        <w:br/>
        <w:t xml:space="preserve">        for (int j = 0; j &lt; razmerRebra; j++) {</w:t>
        <w:br/>
        <w:t xml:space="preserve">            if (rebra[razmerRebra - 1 - j] == 'K') {</w:t>
        <w:br/>
        <w:t xml:space="preserve">                novieRebra[razmerRebra + 1 + j] = 'O';</w:t>
        <w:br/>
        <w:t xml:space="preserve">            } else {</w:t>
        <w:br/>
        <w:t xml:space="preserve">                novieRebra[razmerRebra + 1 + j] = 'K';</w:t>
        <w:br/>
        <w:t xml:space="preserve">            }</w:t>
        <w:br/>
        <w:t xml:space="preserve">        }</w:t>
        <w:br/>
        <w:br/>
        <w:t xml:space="preserve">        delete[] rebra;</w:t>
        <w:br/>
        <w:t xml:space="preserve">        rebra = novieRebra;</w:t>
        <w:br/>
        <w:t xml:space="preserve">        razmerRebra = noviyRazmer;</w:t>
        <w:br/>
        <w:t xml:space="preserve">    }</w:t>
        <w:br/>
        <w:br/>
        <w:t xml:space="preserve">    cout &lt;&lt; "Тип ребра: " &lt;&lt; rebra[nomer - 1] &lt;&lt; endl;</w:t>
        <w:br/>
        <w:br/>
        <w:t xml:space="preserve">    delete[] str;</w:t>
        <w:br/>
        <w:t xml:space="preserve">    delete[] rebra;</w:t>
        <w:br/>
        <w:t>}</w:t>
        <w:br/>
        <w:br/>
        <w:t>bool vosstanovit(char* rebra, int levo, int pravo, char*&amp; rez, int&amp; index, int&amp; obem) {</w:t>
        <w:br/>
        <w:t xml:space="preserve">    if (levo == pravo) {</w:t>
        <w:br/>
        <w:t xml:space="preserve">        if (index + 1 &gt;= obem) {</w:t>
        <w:br/>
        <w:t xml:space="preserve">            obem *= 2;</w:t>
        <w:br/>
        <w:t xml:space="preserve">            char* noviyRez = new char[obem];</w:t>
        <w:br/>
        <w:t xml:space="preserve">            for (int i = 0; i &lt; index; i++) noviyRez[i] = rez[i];</w:t>
        <w:br/>
        <w:t xml:space="preserve">            delete[] rez;</w:t>
        <w:br/>
        <w:t xml:space="preserve">            rez = noviyRez;</w:t>
        <w:br/>
        <w:t xml:space="preserve">        }</w:t>
        <w:br/>
        <w:br/>
        <w:t xml:space="preserve">        if (rebra[levo] == 'K') rez[index++] = 'P';</w:t>
        <w:br/>
        <w:t xml:space="preserve">        else rez[index++] = 'Z';</w:t>
        <w:br/>
        <w:br/>
        <w:t xml:space="preserve">        return true;</w:t>
        <w:br/>
        <w:t xml:space="preserve">    }</w:t>
        <w:br/>
        <w:br/>
        <w:t xml:space="preserve">    int seredina = levo + (pravo - levo + 1) / 2;</w:t>
        <w:br/>
        <w:br/>
        <w:t xml:space="preserve">    if (index + 1 &gt;= obem) {</w:t>
        <w:br/>
        <w:t xml:space="preserve">        obem *= 2;</w:t>
        <w:br/>
        <w:t xml:space="preserve">        char* noviyRez = new char[obem];</w:t>
        <w:br/>
        <w:t xml:space="preserve">        for (int i = 0; i &lt; index; i++) noviyRez[i] = rez[i];</w:t>
        <w:br/>
        <w:t xml:space="preserve">        delete[] rez;</w:t>
        <w:br/>
        <w:t xml:space="preserve">        rez = noviyRez;</w:t>
        <w:br/>
        <w:t xml:space="preserve">    }</w:t>
        <w:br/>
        <w:br/>
        <w:t xml:space="preserve">    if (rebra[seredina] == 'K') rez[index++] = 'P';</w:t>
        <w:br/>
        <w:t xml:space="preserve">    else rez[index++] = 'Z';</w:t>
        <w:br/>
        <w:br/>
        <w:t xml:space="preserve">    int polovina = (pravo - levo + 1) / 2;</w:t>
        <w:br/>
        <w:t xml:space="preserve">    for (int i = 0; i &lt; polovina; i++) {</w:t>
        <w:br/>
        <w:t xml:space="preserve">        char ozhidaemyy;</w:t>
        <w:br/>
        <w:t xml:space="preserve">        if (rebra[levo + i] == 'K') ozhidaemyy = 'O';</w:t>
        <w:br/>
        <w:t xml:space="preserve">        else ozhidaemyy = 'K';</w:t>
        <w:br/>
        <w:br/>
        <w:t xml:space="preserve">        if (rebra[seredina + 1 + i] != ozhidaemyy) return false;</w:t>
        <w:br/>
        <w:t xml:space="preserve">    }</w:t>
        <w:br/>
        <w:br/>
        <w:t xml:space="preserve">    return vosstanovit(rebra, levo, seredina - 1, rez, index, obem);</w:t>
        <w:br/>
        <w:t>}</w:t>
        <w:br/>
        <w:br/>
        <w:t>void zadanieB() {</w:t>
        <w:br/>
        <w:t xml:space="preserve">    cout &lt;&lt; "\n--- Способ Б ---" &lt;&lt; endl;</w:t>
        <w:br/>
        <w:t xml:space="preserve">    cout &lt;&lt; "Введите последовательность рёбер (O/K): ";</w:t>
        <w:br/>
        <w:t xml:space="preserve">    cin.ignore();</w:t>
        <w:br/>
        <w:t xml:space="preserve">    char* rebra = vvodStroki();</w:t>
        <w:br/>
        <w:br/>
        <w:t xml:space="preserve">    int dlina = 0;</w:t>
        <w:br/>
        <w:t xml:space="preserve">    while (rebra[dlina] != '\0') dlina++;</w:t>
        <w:br/>
        <w:br/>
        <w:t xml:space="preserve">    int proverka = dlina + 1;</w:t>
        <w:br/>
        <w:t xml:space="preserve">    if (proverka &lt;= 0 || (proverka &amp; (proverka - 1)) != 0) {</w:t>
        <w:br/>
        <w:t xml:space="preserve">        cout &lt;&lt; "Такой последовательности не существует" &lt;&lt; endl;</w:t>
        <w:br/>
        <w:t xml:space="preserve">        delete[] rebra;</w:t>
        <w:br/>
        <w:t xml:space="preserve">        return;</w:t>
        <w:br/>
        <w:t xml:space="preserve">    }</w:t>
        <w:br/>
        <w:br/>
        <w:t xml:space="preserve">    int obem = 10;</w:t>
        <w:br/>
        <w:t xml:space="preserve">    char* rezultat = new char[obem];</w:t>
        <w:br/>
        <w:t xml:space="preserve">    int index = 0;</w:t>
        <w:br/>
        <w:br/>
        <w:t xml:space="preserve">    if (vosstanovit(rebra, 0, dlina - 1, rezultat, index, obem)) {</w:t>
        <w:br/>
        <w:t xml:space="preserve">        for (int i = 0; i &lt; index / 2; i++) {</w:t>
        <w:br/>
        <w:t xml:space="preserve">            char temp = rezultat[i];</w:t>
        <w:br/>
        <w:t xml:space="preserve">            rezultat[i] = rezultat[index - 1 - i];</w:t>
        <w:br/>
        <w:t xml:space="preserve">            rezultat[index - 1 - i] = temp;</w:t>
        <w:br/>
        <w:t xml:space="preserve">        }</w:t>
        <w:br/>
        <w:t xml:space="preserve">        rezultat[index] = '\0';</w:t>
        <w:br/>
        <w:t xml:space="preserve">        cout &lt;&lt; "Последовательность сгибаний: " &lt;&lt; rezultat &lt;&lt; endl;</w:t>
        <w:br/>
        <w:t xml:space="preserve">    } else {</w:t>
        <w:br/>
        <w:t xml:space="preserve">        cout &lt;&lt; "Такой последовательности не существует" &lt;&lt; endl;</w:t>
        <w:br/>
        <w:t xml:space="preserve">    }</w:t>
        <w:br/>
        <w:br/>
        <w:t xml:space="preserve">    delete[] rebra;</w:t>
        <w:br/>
        <w:t xml:space="preserve">    delete[] rezultat;</w:t>
        <w:br/>
        <w:t>}</w:t>
        <w:br/>
        <w:br/>
        <w:t>int main() {</w:t>
        <w:br/>
        <w:t xml:space="preserve">    SetConsoleCP(65001);</w:t>
        <w:br/>
        <w:t xml:space="preserve">    SetConsoleOutputCP(65001);</w:t>
        <w:br/>
        <w:br/>
        <w:t xml:space="preserve">    int vibor;</w:t>
        <w:br/>
        <w:t xml:space="preserve">    cout &lt;&lt; "------ Выберите способ: ------" &lt;&lt; endl;</w:t>
        <w:br/>
        <w:t xml:space="preserve">    cout &lt;&lt; "1 - Способ А" &lt;&lt; endl;</w:t>
        <w:br/>
        <w:t xml:space="preserve">    cout &lt;&lt; "2 - Способ Б" &lt;&lt; endl;</w:t>
        <w:br/>
        <w:t xml:space="preserve">    cout &lt;&lt; "Выбран: ";</w:t>
        <w:br/>
        <w:t xml:space="preserve">    cin &gt;&gt; vibor;</w:t>
        <w:br/>
        <w:br/>
        <w:t xml:space="preserve">    if (vibor == 1) zadanieA();</w:t>
        <w:br/>
        <w:t xml:space="preserve">    else if (vibor == 2) zadanieB();</w:t>
        <w:br/>
        <w:t xml:space="preserve">    else cout &lt;&lt; "Нету такого способа" &lt;&lt; endl;</w:t>
        <w:br/>
        <w:br/>
        <w:t xml:space="preserve">    return 0;</w:t>
        <w:br/>
        <w:t>}</w:t>
        <w:br/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Результаты выполнения программы: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На выходе пользователь получает: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 способе А: информацию о направлении определённого ребра;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в способе Б: последовательность сгибаний по направлению рёбер.</w:t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-242570</wp:posOffset>
            </wp:positionH>
            <wp:positionV relativeFrom="paragraph">
              <wp:posOffset>-7620</wp:posOffset>
            </wp:positionV>
            <wp:extent cx="3636010" cy="15779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157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-226060</wp:posOffset>
            </wp:positionH>
            <wp:positionV relativeFrom="paragraph">
              <wp:posOffset>79375</wp:posOffset>
            </wp:positionV>
            <wp:extent cx="4023360" cy="129413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29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ahoma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8" w:before="0" w:after="160"/>
      <w:jc w:val="start"/>
    </w:pPr>
    <w:rPr>
      <w:rFonts w:ascii="Aptos" w:hAnsi="Aptos" w:eastAsia="Aptos" w:cs="Tahoma"/>
      <w:color w:val="auto"/>
      <w:kern w:val="2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360" w:after="80"/>
      <w:outlineLvl w:val="0"/>
    </w:pPr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160" w:after="80"/>
      <w:outlineLvl w:val="1"/>
    </w:pPr>
    <w:rPr>
      <w:rFonts w:ascii="Aptos Display" w:hAnsi="Aptos Display" w:eastAsia="Aptos" w:cs="Tahom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160" w:after="80"/>
      <w:outlineLvl w:val="2"/>
    </w:pPr>
    <w:rPr>
      <w:rFonts w:eastAsia="Aptos" w:cs="Tahom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80" w:after="40"/>
      <w:outlineLvl w:val="3"/>
    </w:pPr>
    <w:rPr>
      <w:rFonts w:eastAsia="Aptos" w:cs="Tahom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80" w:after="40"/>
      <w:outlineLvl w:val="4"/>
    </w:pPr>
    <w:rPr>
      <w:rFonts w:eastAsia="Aptos" w:cs="Tahom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eastAsia="Aptos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spacing w:before="40" w:after="0"/>
      <w:outlineLvl w:val="6"/>
    </w:pPr>
    <w:rPr>
      <w:rFonts w:eastAsia="Aptos" w:cs="Tahoma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spacing w:before="0" w:after="0"/>
      <w:outlineLvl w:val="7"/>
    </w:pPr>
    <w:rPr>
      <w:rFonts w:eastAsia="Aptos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spacing w:before="0" w:after="0"/>
      <w:outlineLvl w:val="8"/>
    </w:pPr>
    <w:rPr>
      <w:rFonts w:eastAsia="Aptos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character" w:styleId="2">
    <w:name w:val="Заголовок 2 Знак"/>
    <w:basedOn w:val="DefaultParagraphFont"/>
    <w:qFormat/>
    <w:rPr>
      <w:rFonts w:ascii="Aptos Display" w:hAnsi="Aptos Display" w:eastAsia="Aptos" w:cs="Tahoma"/>
      <w:color w:themeColor="accent1" w:themeShade="bf" w:val="0F4761"/>
      <w:sz w:val="32"/>
      <w:szCs w:val="32"/>
    </w:rPr>
  </w:style>
  <w:style w:type="character" w:styleId="3">
    <w:name w:val="Заголовок 3 Знак"/>
    <w:basedOn w:val="DefaultParagraphFont"/>
    <w:qFormat/>
    <w:rPr>
      <w:rFonts w:eastAsia="Aptos" w:cs="Tahoma"/>
      <w:color w:themeColor="accent1" w:themeShade="bf" w:val="0F4761"/>
      <w:sz w:val="28"/>
      <w:szCs w:val="28"/>
    </w:rPr>
  </w:style>
  <w:style w:type="character" w:styleId="4">
    <w:name w:val="Заголовок 4 Знак"/>
    <w:basedOn w:val="DefaultParagraphFont"/>
    <w:qFormat/>
    <w:rPr>
      <w:rFonts w:eastAsia="Aptos" w:cs="Tahoma"/>
      <w:i/>
      <w:iCs/>
      <w:color w:themeColor="accent1" w:themeShade="bf" w:val="0F4761"/>
    </w:rPr>
  </w:style>
  <w:style w:type="character" w:styleId="5">
    <w:name w:val="Заголовок 5 Знак"/>
    <w:basedOn w:val="DefaultParagraphFont"/>
    <w:qFormat/>
    <w:rPr>
      <w:rFonts w:eastAsia="Aptos" w:cs="Tahoma"/>
      <w:color w:themeColor="accent1" w:themeShade="bf" w:val="0F4761"/>
    </w:rPr>
  </w:style>
  <w:style w:type="character" w:styleId="6">
    <w:name w:val="Заголовок 6 Знак"/>
    <w:basedOn w:val="DefaultParagraphFont"/>
    <w:qFormat/>
    <w:rPr>
      <w:rFonts w:eastAsia="Aptos" w:cs="Tahoma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eastAsia="Aptos" w:cs="Tahoma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eastAsia="Aptos" w:cs="Tahoma"/>
      <w:i/>
      <w:iCs/>
      <w:color w:themeColor="dark1" w:themeTint="d8" w:val="272727"/>
    </w:rPr>
  </w:style>
  <w:style w:type="character" w:styleId="9">
    <w:name w:val="Заголовок 9 Знак"/>
    <w:basedOn w:val="DefaultParagraphFont"/>
    <w:qFormat/>
    <w:rPr>
      <w:rFonts w:eastAsia="Aptos" w:cs="Tahoma"/>
      <w:color w:themeColor="dark1" w:themeTint="d8" w:val="272727"/>
    </w:rPr>
  </w:style>
  <w:style w:type="character" w:styleId="Style5">
    <w:name w:val="Заголовок Знак"/>
    <w:basedOn w:val="DefaultParagraphFont"/>
    <w:qFormat/>
    <w:rPr>
      <w:rFonts w:ascii="Aptos Display" w:hAnsi="Aptos Display" w:eastAsia="Aptos" w:cs="Tahoma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qFormat/>
    <w:rPr>
      <w:rFonts w:eastAsia="Aptos" w:cs="Tahoma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contextualSpacing/>
    </w:pPr>
    <w:rPr>
      <w:rFonts w:ascii="Aptos Display" w:hAnsi="Aptos Display" w:eastAsia="Aptos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/>
    <w:rPr>
      <w:rFonts w:eastAsia="Aptos" w:cs="Tahom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1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1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Python_otchet.dotx</Template>
  <TotalTime>79</TotalTime>
  <Application>LibreOffice/26.2.3.2$Windows_X86_64 LibreOffice_project/70e089b17412e4cb7773e41413306b17a2328c34</Application>
  <AppVersion>15.0000</AppVersion>
  <Pages>6</Pages>
  <Words>937</Words>
  <Characters>4724</Characters>
  <CharactersWithSpaces>6525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2026-02-12T17:02:00Z</dcterms:created>
  <dc:creator>Савелий Никитин</dc:creator>
  <dc:description/>
  <dc:language>ru-RU</dc:language>
  <cp:lastModifiedBy/>
  <dcterms:modified xsi:type="dcterms:W3CDTF">2026-05-31T19:24:45Z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